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F1D7E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Constraints &amp; DOF [5 marks]</w:t>
      </w:r>
    </w:p>
    <w:p w14:paraId="109B586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Holonomic: constraints expressible as f(q₁, q₂, ..., t) = 0. Example: pendulum (L = const)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29AEAA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Non-holonomic: involve velocities, cannot be integrated. Example: rolling disk (v_contact = 0)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7C28682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DOF = n × f − c, where n = number of bodies, f = freedom per body, c = constraints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5305A1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Constraints reduce DOF: each independent constraint removes one degree of freedom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AFCE792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4C7CE4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Position-Velocity-Acceleration [5 marks]</w:t>
      </w:r>
    </w:p>
    <w:p w14:paraId="5860212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x(t) = 4t³ − 2t; y(t) = 5t² + 3; at t = 2 s</w:t>
      </w:r>
    </w:p>
    <w:p w14:paraId="7AE4A56A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r(2) = (4(8) − 4)î + (5(4) + 3)ĵ = 28î + 23ĵ m; |r| = √(784 + 529) = √1313 = 36.24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0AAC1F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(12t² − 2)î + 10t ĵ → v(2) = 46î + 20ĵ m/s; speed = √(2116 + 400) = √2516 = 50.16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21DF7D9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24t î + 10 ĵ → a(2) = 48î + 10ĵ m/s²; |a| = √(2304 + 100) = √2404 = 49.03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15E1DC6E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D221E2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Block on 40° Incline [5 marks]</w:t>
      </w:r>
    </w:p>
    <w:p w14:paraId="5C6A9E3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θ = 40°, μ_k = 0.3, from rest</w:t>
      </w:r>
    </w:p>
    <w:p w14:paraId="01455A6A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= mg cos 40° = 2(9.81)(0.766) = 15.03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5CAA3639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f_k = μ_k N = 0.3(15.03) = 4.51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8EF1EE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g(sin 40° − μ_k cos 40°) = 9.81(0.6428 − 0.2298) = 9.81 × 0.4130 = 4.05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880211C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830FAE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Spinning Disk [5 marks]</w:t>
      </w:r>
    </w:p>
    <w:p w14:paraId="2CFD5E4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R = 0.2 m, α = 3.75 rad/s², starts from rest</w:t>
      </w:r>
    </w:p>
    <w:p w14:paraId="0F15A78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½(5)(0.04) = 0.1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CC7A2B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ω(2) = αt = 3.75 × 2 = 7.5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1B9BEF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rim: a_t = αR = 3.75 × 0.2 = 0.75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DE0C37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a_n = ω²R = 56.25 × 0.2 = 11.25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2B72749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|a_total| = √(0.75² + 11.25²) = √(0.5625 + 126.5625) = √127.125 = 11.27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76AF5F6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6A9B0F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Constrained Motion &amp; Pulleys [20 marks]</w:t>
      </w:r>
    </w:p>
    <w:p w14:paraId="0DCB6D3D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Vertical Loop R = 8 m [5 marks]</w:t>
      </w:r>
    </w:p>
    <w:p w14:paraId="502A680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8 m, m = 2 kg, v_bottom = 22 m/s</w:t>
      </w:r>
    </w:p>
    <w:p w14:paraId="05E55DC3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v_bottom_min = √(5gR) = √(5 × 9.81 × 8) = √392.4 = 19.81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B4AC26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top: ½mv²_bottom = ½mv²_top + 2mgR → v²_top = 484 − 4(9.81)(8) = 484 − 313.92 = 170.08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E11BF7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N_top = mv²_top/R − mg = 2(170.08)/8 − 2(9.81) = 42.52 − 19.62 = 22.90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9EB1956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lastRenderedPageBreak/>
        <w:t>Q2 (b)  —  6-Pulley System [5 marks]</w:t>
      </w:r>
    </w:p>
    <w:p w14:paraId="2B37E1AB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6 pulleys, η = 0.92 each, m = 2000 kg, h = 3 m</w:t>
      </w:r>
    </w:p>
    <w:p w14:paraId="19D9266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MA = 6; η_total = 0.92⁶ = 0.6065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AA3099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F_ideal = 2000(9.81)/6 = 3270.0 N; F_actual = 3270.0/0.6065 = 5392.4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BB4E83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W_out = 2000(9.81)(3) = 58860 J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063C4199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W_in = F_actual × (6 × 3) = 5392.4 × 18 = 97063.2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0AD3AF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Heat = 97063.2 − 58860.0 = 38203.2 J ≈ 38.2 kJ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0BCBC6D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Atwood m₁ = 7, m₂ = 5 [5 marks]</w:t>
      </w:r>
    </w:p>
    <w:p w14:paraId="03956423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(7 − 5)(9.81)/(7 + 5) = 2(9.81)/12 = 1.635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52F519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2m₁m₂g/(m₁ + m₂) = 2(7)(5)(9.81)/12 = 57.225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535983D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v(2 s) = 1.635 × 2 = 3.27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C22B5BB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m₂g = 49.05 &lt; T = 57.23 &lt; m₁g = 68.67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AA28161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CNC 3D Path [5 marks]</w:t>
      </w:r>
    </w:p>
    <w:p w14:paraId="574A33CA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P₀ = (10, 20, 5), P₁ = (110, 70, 35) mm, F = 50 mm/s</w:t>
      </w:r>
    </w:p>
    <w:p w14:paraId="54B1A62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ΔP = (100, 50, 30); d = √(10000 + 2500 + 900) = √13400 = 115.76 mm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E3FCA8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û = (100, 50, 30)/115.76 = (0.864, 0.432, 0.259)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048BAB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Axis speeds: v_x = 43.20, v_y = 21.60, v_z = 12.96 mm/s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7130B28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115.76/50 = 2.315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43D1ADC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3C7104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Vibrations &amp; Rolling [20 marks]</w:t>
      </w:r>
    </w:p>
    <w:p w14:paraId="14C8937A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Log Decrement [5 marks]</w:t>
      </w:r>
    </w:p>
    <w:p w14:paraId="6DCE6DC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x₁ = 20 mm, x₂ = 15 mm, T_d = 0.35 s, m = 2 kg</w:t>
      </w:r>
    </w:p>
    <w:p w14:paraId="23578AC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δ = ln(x₁/x₂) = ln(20/15) = ln(1.333) = 0.2877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073890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δ/√(4π² + δ²) = 0.2877/√(39.478 + 0.0828) = 0.2877/6.290 = 0.0457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B5D774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2π/T_d = 2π/0.35 = 17.952 rad/s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6BB5206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ω_d/√(1 − ζ²) = 17.952/0.9990 = 17.971 rad/s → f_n = 2.860 Hz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EA7F75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 = mω_n² = 2(17.971²) = 2(322.96) = 645.9 N/m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CC79C65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Rolling Wheel Acceleration [5 marks]</w:t>
      </w:r>
    </w:p>
    <w:p w14:paraId="00C78A7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0.4 m, v_center = 3.0 m/s, a_center = 1.5 m/s²</w:t>
      </w:r>
    </w:p>
    <w:p w14:paraId="02188EF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v/R = 3.0/0.4 = 7.5 rad/s; α = a/R = 1.5/0.4 = 3.75 rad/s²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330698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Top point: a_tang = αR = 1.5 m/s² (backward); a_cent = ω²R = 22.5 m/s² (toward center)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734C307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a_top = a_center + a_tang + a_cent: net = (1.5 − 1.5)î + (−22.5)ĵ → |a_top| = 22.5 m/s² (downward)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CEB67EB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Bottom point: a_tang = 1.5 m/s² (forward); a_cent = 22.5 m/s² (upward)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7DFE6F7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a_bottom = (1.5 + 1.5)î + 22.5ĵ = 3.0î + 22.5ĵ → |a_bottom| = √(9 + 506.25) = 22.70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5074B47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Spinning Disk with Viscous Friction [5 marks]</w:t>
      </w:r>
    </w:p>
    <w:p w14:paraId="23DF9FD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R = 0.3 m, τ_applied = 2 N·m, c = 0.5 N·m·s/rad</w:t>
      </w:r>
    </w:p>
    <w:p w14:paraId="5504962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½(5)(0.09) = 0.225 kg·m²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2C026C0E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Time constant τ_d = I/c = 0.225/0.5 = 0.45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73F82CE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Steady-state: Iα = 0 → τ = cω_ss → ω_ss = 2/0.5 = 4.0 rad/s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12DF6F44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Gear Train [5 marks]</w:t>
      </w:r>
    </w:p>
    <w:p w14:paraId="20BC32F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Stage 1: 15T → 45T; Stage 2: 12T → 60T; Motor: 1500 RPM, 0.5 N·m</w:t>
      </w:r>
    </w:p>
    <w:p w14:paraId="6EFCB89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GR₁ = 45/15 = 3; GR₂ = 60/12 = 5; Total GR = 15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043AC1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ω_out = 1500/15 = 100 RPM = 10.47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F2EB43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 = 0.5 × 15 = 7.5 N·m (ideal)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DC4A08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 = 0.5 × 2π(1500)/60 = 0.5 × 157.08 = 78.54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B4F79AB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P_out = τ_out × ω_out = 7.5 × 10.47 = 78.54 W → Power conserved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2FB5D21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3083D2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Rigid Body Kinematics [20 marks]</w:t>
      </w:r>
    </w:p>
    <w:p w14:paraId="003DD80C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Rigid Body Velocity Formula [5 marks]</w:t>
      </w:r>
    </w:p>
    <w:p w14:paraId="5F96062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 = v_center + ω × r_P/C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976A5B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v_center: translational velocity of the body's center of mass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7C0316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× r: rotational contribution — velocity due to angular velocity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33400AE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 is position vector from center of mass to point P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1D0AD8F9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rolling: v_contact = v_center + ω × (−R ĵ) = v_center − ωR = 0 → v_center = ωR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432800E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Rotation Matrices &amp; Gimbal Lock [5 marks]</w:t>
      </w:r>
    </w:p>
    <w:p w14:paraId="60676A6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R_x(α): rotation about x-axis — [[1,0,0],[0,cosα,−sinα],[0,sinα,cosα]]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A690E8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R_y(β): rotation about y-axis — [[cosβ,0,sinβ],[0,1,0],[−sinβ,0,cosβ]]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2B5E9A6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R_z(γ): rotation about z-axis — [[cosγ,−sinγ,0],[sinγ,cosγ,0],[0,0,1]]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6756EB3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Gimbal lock: at β = ±90°, the first and third axes align → loss of one DOF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C8974F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Quaternions: q = (w, x, y, z) with |q| = 1; interpolation is smooth, no singularity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05A04F9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Rolling Wheel Velocities [5 marks]</w:t>
      </w:r>
    </w:p>
    <w:p w14:paraId="687D8FF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0.5 m, v_center = 2.0 m/s (right), rolling without slipping</w:t>
      </w:r>
    </w:p>
    <w:p w14:paraId="340993F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v/R = 2.0/0.5 = 4.0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E7EF16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Top: v = v_center + ωR = 2.0 + 2.0 = 4.0 m/s (rightward)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700DC5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Bottom (contact): v = v_center − ωR = 2.0 − 2.0 = 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7126F5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Right: v = v_center(→) + ωR(↓) = 2.0î − 2.0ĵ; |v| = 2√2 = 2.83 m/s at 45° below horizontal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3946461B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Rotating Rod [5 marks]</w:t>
      </w:r>
    </w:p>
    <w:p w14:paraId="57FC4A0E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L = 1.0 m, ω = 5 rad/s, α = 2 rad/s², pivot at one end</w:t>
      </w:r>
    </w:p>
    <w:p w14:paraId="04B1E989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Free end (r = 1.0): v = ωr = 5 m/s; a_t = αr = 2 m/s²; a_n = ω²r = 25 m/s²; |a| = √(4 + 625) = 25.08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3858D63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Midpoint (r = 0.5): v = 2.5 m/s; a_t = 1.0; a_n = 12.5; |a| = √(1 + 156.25) = 12.54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31E73E3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 = 0.3: v = 1.5 m/s; a_t = 0.6; a_n = 7.5; |a| = √(0.36 + 56.25) = 7.52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250B3FE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15D9A8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Energy &amp; Momentum [20 marks]</w:t>
      </w:r>
    </w:p>
    <w:p w14:paraId="7A4BFFAF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Work-Energy Theorem [5 marks]</w:t>
      </w:r>
    </w:p>
    <w:p w14:paraId="509CE4DE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W_net = ΔKE = ½mv₂² − ½mv₁²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E050213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Conservative force: path-independent work; has potential energy (gravity, spring)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12D5C2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Non-conservative: path-dependent (friction, drag)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436434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Modified: W_conservative + W_non-conservative = ΔKE → ΔKE + ΔPE = W_nc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00BFCA39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Impulse-Momentum [5 marks]</w:t>
      </w:r>
    </w:p>
    <w:p w14:paraId="58BD8E8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Impulse: J = ∫F dt = F_avg × Δt; Momentum: p = mv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B109B4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Impulse-momentum theorem: J = Δp = mv₂ − mv₁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721720B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Coefficient of restitution: e = (v₂B − v₂A)/(v₁A − v₁B) for collision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920F10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Conservation: if ΣF_ext = 0, then Σm_i v_i = constant (isolated system)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2FCB7C00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(c)  —  Car Acceleration [5 marks]</w:t>
      </w:r>
    </w:p>
    <w:p w14:paraId="2C60D96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1200 kg, v₁ = 20 m/s, v₂ = 40 m/s, t = 8 s, F_drag = 400 N</w:t>
      </w:r>
    </w:p>
    <w:p w14:paraId="1A81103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(40 − 20)/8 = 2.5 m/s²; F_net = ma = 1200 × 2.5 = 3000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45913D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F_engine = F_net + F_drag = 3000 + 400 = 3400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85AAF2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W_engine = F_engine × 0.5(v₁ + v₂) × t = 3400 × 30 × 8 = 816000 J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59FDCCF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P_avg = W/t = 816000/8 = 102000 W = 102 kW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8AD3E93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P_inst(40 m/s) = F_engine × v = 3400 × 40 = 136000 W = 136 kW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2946909A" w14:textId="77777777" w:rsidR="00872D6E" w:rsidRDefault="00872D6E" w:rsidP="00872D6E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Alternative: P_avg = F_engine × v_avg = 3400 × 30 = 102 kW ✓</w:t>
      </w:r>
    </w:p>
    <w:p w14:paraId="13263FE3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lastRenderedPageBreak/>
        <w:t>Q5 (d)  —  Collision [5 marks]</w:t>
      </w:r>
    </w:p>
    <w:p w14:paraId="3D6D961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m_A = m_B = 2 kg, v_A1 = 6 m/s, v_B1 = 0, e = 0.5</w:t>
      </w:r>
    </w:p>
    <w:p w14:paraId="302309A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Momentum: 2(6) = 2v_A2 + 2v_B2 → v_A2 + v_B2 = 6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B353E3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Restitution: e = (v_B2 − v_A2)/(v_A1 − v_B1) → 0.5 = (v_B2 − v_A2)/6 → v_B2 − v_A2 = 3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4A02D2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Solving: v_A2 = 1.5 m/s, v_B2 = 4.5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FF0157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Impulse: J = m_B(v_B2) = 2(4.5) = 9 N·s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8746533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KE_loss = ½(2)(36) − ½(2)(2.25 + 20.25) = 36 − 22.5 = 13.5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45B2FBF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435A2D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 w14:paraId="67E73521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Mobile Manipulator [10 marks]</w:t>
      </w:r>
    </w:p>
    <w:p w14:paraId="2BEE297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v_AGV = 0.5 m/s, L = 1.2 m, θ = 30° from vertical, dθ/dt = −0.2 rad/s, m = 2.5 kg</w:t>
      </w:r>
    </w:p>
    <w:p w14:paraId="6AB90148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[4 marks]:</w:t>
      </w:r>
    </w:p>
    <w:p w14:paraId="5673258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2.5(9.81) = 24.525 N (downward)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A74C933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Arm reaction force at pivot (internal force balancing)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D5772B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 and Coriolis forces in rotating frame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6ED95B87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Velocity Calculation [3 marks]:</w:t>
      </w:r>
    </w:p>
    <w:p w14:paraId="239943F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Tip position relative to AGV: x_tip = L sin θ = 1.2 sin 30° = 0.6 m, y_tip = L cos θ = 1.2 cos 30° = 1.039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9D0AF7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v_tip_x = v_AGV + L cos θ × dθ/dt = 0.5 + 1.2(0.866)(−0.2) = 0.5 − 0.2078 = 0.292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5E97C6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v_tip_y = −L sin θ × dθ/dt = −1.2(0.5)(−0.2) = +0.12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4955FFB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|v_tip| = √(0.292² + 0.12²) = √(0.0853 + 0.0144) = √0.0997 = 0.316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033EEA58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Vibration Isolator [3 marks]:</w:t>
      </w:r>
    </w:p>
    <w:p w14:paraId="1FB0D88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√(k/m) = √(1000/2.5) = √400 = 20 rad/s → f_n = 3.18 Hz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5E70AE5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2√(km) = 2√(1000 × 2.5) = 2√2500 = 100 N·s/m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23DCCF3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c/c_cr = 40/100 = 0.4 → underdamped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9055C3F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CNC Trapezoidal Profile [10 marks]</w:t>
      </w:r>
    </w:p>
    <w:p w14:paraId="0DB0C7B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d = 200 mm, v_max = 100 mm/s, a = 500 mm/s²</w:t>
      </w:r>
    </w:p>
    <w:p w14:paraId="51EB51E2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200 mm move (trapezoidal) [5 marks]:</w:t>
      </w:r>
    </w:p>
    <w:p w14:paraId="4BB13C1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t_acc = v_max/a = 100/500 = 0.2 s; d_acc = ½ × a × t² = ½(500)(0.04) = 10 mm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695B3B4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d_cruise = 200 − 2(10) = 180 mm; t_cruise = 180/100 = 1.8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6BFD4B4F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t_total = 0.2 + 1.8 + 0.2 = 2.2 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6F3F0AF6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15 mm move (triangular) [5 marks]:</w:t>
      </w:r>
    </w:p>
    <w:p w14:paraId="6094638B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d_min_trap = 2 × v_max²/(2a) = v_max²/a = 10000/500 = 20 mm &gt; 15 mm → triangular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7BBC62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v_peak = √(a × d/2) = √(500 × 7.5) = √3750 = 61.24 mm/s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9ADAD45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t_acc = v_peak/a = 61.24/500 = 0.1225 s; t_total = 2 × 0.1225 = 0.245 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6DD0782" w14:textId="77777777" w:rsidR="00872D6E" w:rsidRDefault="00872D6E" w:rsidP="00872D6E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75DF17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 w14:paraId="5CFC5F87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Spring-Mass-Damper Full Analysis [10 marks]</w:t>
      </w:r>
    </w:p>
    <w:p w14:paraId="58E9A6B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500 N/m, c = 20 N·s/m, x₀ = 0.1 m, v₀ = 0</w:t>
      </w:r>
    </w:p>
    <w:p w14:paraId="16ADB12B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 w14:paraId="20728DA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In displaced position: Spring force kx (restoring, toward equilibrium)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5B1CB29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Damping force cẋ (opposing velocity)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0CBCF44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and normal cancel about equilibrium point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5DB48B5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EOM and classification [4 marks]:</w:t>
      </w:r>
    </w:p>
    <w:p w14:paraId="58811BE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mẍ + cẋ + kx = 0 → 2ẍ + 20ẋ + 500x = 0 → ẍ + 10ẋ + 250x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C181FB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√(250) = 15.81 rad/s; c_cr = 2√(km) = 63.25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485B58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20/63.25 = 0.316 → Underdamped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891D43C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15.81√(1 − 0.0999) = 15.81 × 0.9487 = 15.00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D87D3B2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lastRenderedPageBreak/>
        <w:t>Free response [3 marks]:</w:t>
      </w:r>
    </w:p>
    <w:p w14:paraId="7ED11B97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x(t) = e^(−5t)[A cos(15t) + B sin(15t)]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71C7E72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IC: x(0) = 0.1 → A = 0.1; ẋ(0) = 0 → B = (ζω_n/ω_d) × A = (5/15)(0.1) = 0.0333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B2BA85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x(t) = e^(−5t)[0.1 cos(15t) + 0.0333 sin(15t)]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4E6E688" w14:textId="77777777" w:rsidR="00872D6E" w:rsidRDefault="00872D6E" w:rsidP="00872D6E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Double Pendulum [10 marks]</w:t>
      </w:r>
    </w:p>
    <w:p w14:paraId="1926B4B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m₂ = 1 kg, L₁ = L₂ = 1 m</w:t>
      </w:r>
    </w:p>
    <w:p w14:paraId="7CEFAAFE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Kinetic and Potential Energy [4 marks]:</w:t>
      </w:r>
    </w:p>
    <w:p w14:paraId="117FBC4D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½m₁L₁²θ̇₁² + ½m₂[L₁²θ̇₁² + L₂²θ̇₂² + 2L₁L₂θ̇₁θ̇₂ cos(θ₁ − θ₂)]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6C678A58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−m₁gL₁ cos θ₁ − m₂g(L₁ cos θ₁ + L₂ cos θ₂)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B3350E5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Euler-Lagrange equations [4 marks]:</w:t>
      </w:r>
    </w:p>
    <w:p w14:paraId="5AB3560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θ₁: (m₁ + m₂)L₁²θ̈₁ + m₂L₁L₂θ̈₂ cos(θ₁ − θ₂) + m₂L₁L₂θ̇₂² sin(θ₁ − θ₂) + (m₁ + m₂)gL₁ sin θ₁ = 0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2CF74506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θ₂: m₂L₂²θ̈₂ + m₂L₁L₂θ̈₁ cos(θ₁ − θ₂) − m₂L₁L₂θ̇₁² sin(θ₁ − θ₂) + m₂gL₂ sin θ₂ = 0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251FB6CC" w14:textId="77777777" w:rsidR="00872D6E" w:rsidRDefault="00872D6E" w:rsidP="00872D6E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Small-angle linearization and chaos [2 marks]:</w:t>
      </w:r>
    </w:p>
    <w:p w14:paraId="4CB46BC0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Linearized form (sin θ ≈ θ, cos Δθ ≈ 1): 2θ̈₁ + θ̈₂ + 2g θ₁ = 0; θ̈₂ + θ̈₁ + g θ₂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0969511" w14:textId="77777777" w:rsidR="00872D6E" w:rsidRDefault="00872D6E" w:rsidP="00872D6E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The double pendulum is a canonical example of deterministic chaos: sensitive to initial conditions, large-angle motion appears random despite deterministic equations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55E6F4F" w14:textId="6BE191BA" w:rsidR="001271C8" w:rsidRPr="00872D6E" w:rsidRDefault="00872D6E" w:rsidP="00872D6E"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</w:t>
      </w:r>
    </w:p>
    <w:sectPr w:rsidR="001271C8" w:rsidRPr="00872D6E" w:rsidSect="001271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FF8B6" w14:textId="77777777" w:rsidR="00881775" w:rsidRDefault="00881775">
      <w:pPr>
        <w:spacing w:line="240" w:lineRule="auto"/>
      </w:pPr>
      <w:r>
        <w:separator/>
      </w:r>
    </w:p>
  </w:endnote>
  <w:endnote w:type="continuationSeparator" w:id="0">
    <w:p w14:paraId="49D8B150" w14:textId="77777777" w:rsidR="00881775" w:rsidRDefault="00881775">
      <w:pPr>
        <w:spacing w:line="240" w:lineRule="auto"/>
      </w:pPr>
      <w:r>
        <w:continuationSeparator/>
      </w:r>
    </w:p>
  </w:endnote>
  <w:endnote w:type="continuationNotice" w:id="1">
    <w:p w14:paraId="2642382E" w14:textId="77777777" w:rsidR="00881775" w:rsidRDefault="0088177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4191A" w14:textId="77777777" w:rsidR="0006608D" w:rsidRDefault="00066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2286567"/>
      <w:docPartObj>
        <w:docPartGallery w:val="Page Numbers (Bottom of Page)"/>
        <w:docPartUnique/>
      </w:docPartObj>
    </w:sdtPr>
    <w:sdtEndPr/>
    <w:sdtContent>
      <w:p w14:paraId="68A7BC2E" w14:textId="77777777" w:rsidR="00672E53" w:rsidRDefault="00672E53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4CD8410" wp14:editId="2B502066">
                  <wp:simplePos x="0" y="0"/>
                  <wp:positionH relativeFrom="margin">
                    <wp:posOffset>2990215</wp:posOffset>
                  </wp:positionH>
                  <wp:positionV relativeFrom="bottomMargin">
                    <wp:posOffset>-19685</wp:posOffset>
                  </wp:positionV>
                  <wp:extent cx="551815" cy="238760"/>
                  <wp:effectExtent l="0" t="0" r="0" b="8890"/>
                  <wp:wrapNone/>
                  <wp:docPr id="1" name="Double Bracket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 cap="flat" cmpd="sng" algn="ctr">
                            <a:noFill/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E2131C0" w14:textId="687FD71C" w:rsidR="00672E53" w:rsidRDefault="00672E53" w:rsidP="00672E5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D1029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4CD841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1" o:spid="_x0000_s1026" type="#_x0000_t185" style="position:absolute;margin-left:235.45pt;margin-top:-1.55pt;width:43.45pt;height:18.8pt;z-index:251658241;visibility:visible;mso-wrap-style:square;mso-width-percent:1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" stroked="f">
                  <v:stroke dashstyle="dash"/>
                  <v:textbox inset=",0,,0">
                    <w:txbxContent>
                      <w:p w14:paraId="6E2131C0" w14:textId="687FD71C" w:rsidR="00672E53" w:rsidRDefault="00672E53" w:rsidP="00672E5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D1029"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 xml:space="preserve">                                                                         **********      **********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4718344"/>
      <w:docPartObj>
        <w:docPartGallery w:val="Page Numbers (Bottom of Page)"/>
        <w:docPartUnique/>
      </w:docPartObj>
    </w:sdtPr>
    <w:sdtEndPr/>
    <w:sdtContent>
      <w:p w14:paraId="3A9B8178" w14:textId="77777777" w:rsidR="00672E53" w:rsidRDefault="00672E53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F7A094" wp14:editId="25D81819">
                  <wp:simplePos x="0" y="0"/>
                  <wp:positionH relativeFrom="margin">
                    <wp:posOffset>2990215</wp:posOffset>
                  </wp:positionH>
                  <wp:positionV relativeFrom="bottomMargin">
                    <wp:posOffset>-19685</wp:posOffset>
                  </wp:positionV>
                  <wp:extent cx="551815" cy="238760"/>
                  <wp:effectExtent l="0" t="0" r="0" b="8890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 cap="flat" cmpd="sng" algn="ctr">
                            <a:noFill/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0633FCE" w14:textId="164C107E" w:rsidR="00672E53" w:rsidRDefault="00672E53" w:rsidP="00672E5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D4C12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BF7A09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7" type="#_x0000_t185" style="position:absolute;margin-left:235.45pt;margin-top:-1.55pt;width:43.45pt;height:18.8pt;z-index:251658240;visibility:visible;mso-wrap-style:square;mso-width-percent:1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" stroked="f">
                  <v:stroke dashstyle="dash"/>
                  <v:textbox inset=",0,,0">
                    <w:txbxContent>
                      <w:p w14:paraId="30633FCE" w14:textId="164C107E" w:rsidR="00672E53" w:rsidRDefault="00672E53" w:rsidP="00672E5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D4C12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 xml:space="preserve">                                                                         **********      **********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B5DE8" w14:textId="77777777" w:rsidR="00881775" w:rsidRDefault="00881775">
      <w:pPr>
        <w:spacing w:line="240" w:lineRule="auto"/>
      </w:pPr>
      <w:r>
        <w:separator/>
      </w:r>
    </w:p>
  </w:footnote>
  <w:footnote w:type="continuationSeparator" w:id="0">
    <w:p w14:paraId="33251BEE" w14:textId="77777777" w:rsidR="00881775" w:rsidRDefault="00881775">
      <w:pPr>
        <w:spacing w:line="240" w:lineRule="auto"/>
      </w:pPr>
      <w:r>
        <w:continuationSeparator/>
      </w:r>
    </w:p>
  </w:footnote>
  <w:footnote w:type="continuationNotice" w:id="1">
    <w:p w14:paraId="5EFA5E52" w14:textId="77777777" w:rsidR="00881775" w:rsidRDefault="0088177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493CC" w14:textId="77777777" w:rsidR="0006608D" w:rsidRDefault="00066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C0ACC" w14:textId="77777777" w:rsidR="0006608D" w:rsidRDefault="00066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D9BED" w14:textId="2237A4E3" w:rsidR="00536D60" w:rsidRPr="00AA2D71" w:rsidRDefault="00536D60" w:rsidP="0008227C">
    <w:pPr>
      <w:jc w:val="center"/>
      <w:rPr>
        <w:rFonts w:ascii="Arial Black" w:hAnsi="Arial Black"/>
        <w:b/>
        <w:bCs/>
        <w:sz w:val="32"/>
        <w:szCs w:val="32"/>
      </w:rPr>
    </w:pPr>
    <w:r w:rsidRPr="00AA2D71">
      <w:rPr>
        <w:rFonts w:ascii="Arial Black" w:hAnsi="Arial Black"/>
        <w:b/>
        <w:bCs/>
        <w:sz w:val="32"/>
        <w:szCs w:val="32"/>
      </w:rPr>
      <w:t>SYNOP</w:t>
    </w:r>
    <w:r w:rsidR="00062D45" w:rsidRPr="00AA2D71">
      <w:rPr>
        <w:rFonts w:ascii="Arial Black" w:hAnsi="Arial Black"/>
        <w:b/>
        <w:bCs/>
        <w:sz w:val="32"/>
        <w:szCs w:val="32"/>
      </w:rPr>
      <w:t>TICS</w:t>
    </w:r>
  </w:p>
  <w:p w14:paraId="33E9B30A" w14:textId="77777777" w:rsidR="0000599B" w:rsidRPr="00536D60" w:rsidRDefault="0000599B" w:rsidP="003243CE">
    <w:pPr>
      <w:jc w:val="center"/>
      <w:rPr>
        <w:b/>
        <w:bCs/>
      </w:rPr>
    </w:pPr>
  </w:p>
  <w:tbl>
    <w:tblPr>
      <w:tblStyle w:val="TableGrid"/>
      <w:tblW w:w="103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34"/>
      <w:gridCol w:w="6112"/>
    </w:tblGrid>
    <w:tr w:rsidR="00E350EA" w14:paraId="32EA0789" w14:textId="77777777" w:rsidTr="009E099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14:paraId="567A7512" w14:textId="64BC4E4D" w:rsidR="00E350EA" w:rsidRDefault="0006608D" w:rsidP="00E350EA">
          <w:pPr>
            <w:pStyle w:val="Header"/>
            <w:jc w:val="cent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SVKMs NMIMS</w:t>
          </w:r>
        </w:p>
      </w:tc>
    </w:tr>
    <w:tr w:rsidR="00E350EA" w14:paraId="6264678F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14:paraId="572FDDFF" w14:textId="7BC66377" w:rsidR="00E350EA" w:rsidRDefault="0006608D" w:rsidP="00E350EA">
          <w:pPr>
            <w:pStyle w:val="Header"/>
            <w:jc w:val="cent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MUKESH PATEL SCH.OF TECH.MGMT ENGG-NM-M</w:t>
          </w:r>
        </w:p>
      </w:tc>
    </w:tr>
    <w:tr w:rsidR="00C2230C" w14:paraId="1048EFE7" w14:textId="77777777" w:rsidTr="00C2230C">
      <w:trPr>
        <w:trHeight w:val="298"/>
      </w:trPr>
      <w:tc>
        <w:tcPr>
          <w:tcW w:w="10346" w:type="dxa"/>
          <w:gridSpan w:val="2"/>
        </w:tcPr>
        <w:p w14:paraId="7FEBB342" w14:textId="77777777" w:rsidR="00C2230C" w:rsidRDefault="00C2230C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</w:tr>
    <w:tr w:rsidR="00E350EA" w14:paraId="4C69A31B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40E5D6AE" w14:textId="0C92205B" w:rsidR="00E350EA" w:rsidRDefault="00E350EA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Programme: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BACHELOR OF TECHNOLOGY (MECHATRONICS ENGINEERING)</w:t>
          </w:r>
        </w:p>
      </w:tc>
    </w:tr>
    <w:tr w:rsidR="00E350EA" w14:paraId="0E9F9AAD" w14:textId="77777777" w:rsidTr="00C2230C">
      <w:trPr>
        <w:trHeight w:val="298"/>
      </w:trPr>
      <w:tc>
        <w:tcPr>
          <w:tcW w:w="10346" w:type="dxa"/>
          <w:gridSpan w:val="2"/>
        </w:tcPr>
        <w:p w14:paraId="0BA3311B" w14:textId="45E2E285" w:rsidR="00E350EA" w:rsidRPr="00BF2E63" w:rsidRDefault="0015647A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Year: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 xml:space="preserve"> II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/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Semester IV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(Exam 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>Y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ear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>)</w:t>
          </w:r>
        </w:p>
      </w:tc>
    </w:tr>
    <w:tr w:rsidR="00E350EA" w14:paraId="67F20232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1BFD855D" w14:textId="145B2BD2" w:rsidR="00E350EA" w:rsidRPr="0042403B" w:rsidRDefault="00E350EA" w:rsidP="00E350EA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Subject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Dynamic Systems Modeling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ab/>
          </w:r>
        </w:p>
      </w:tc>
    </w:tr>
    <w:tr w:rsidR="00E350EA" w14:paraId="41669EA0" w14:textId="77777777" w:rsidTr="00C2230C">
      <w:trPr>
        <w:trHeight w:val="298"/>
      </w:trPr>
      <w:tc>
        <w:tcPr>
          <w:tcW w:w="4234" w:type="dxa"/>
        </w:tcPr>
        <w:p w14:paraId="4A4B27F5" w14:textId="7781DBCB" w:rsidR="00E350EA" w:rsidRDefault="00E350EA" w:rsidP="00E350EA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Date: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</w:t>
          </w:r>
        </w:p>
      </w:tc>
      <w:tc>
        <w:tcPr>
          <w:tcW w:w="6112" w:type="dxa"/>
        </w:tcPr>
        <w:p w14:paraId="4048BC25" w14:textId="0274C583" w:rsidR="00E350EA" w:rsidRPr="00BF2E63" w:rsidRDefault="00E350EA" w:rsidP="00E350EA">
          <w:pPr>
            <w:pStyle w:val="Header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Time: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 to NA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(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03:00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Hrs.)</w:t>
          </w:r>
        </w:p>
      </w:tc>
    </w:tr>
    <w:tr w:rsidR="00E350EA" w14:paraId="6A92E7A1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18E02908" w14:textId="530A7A4C" w:rsidR="00E350EA" w:rsidRDefault="00E350EA" w:rsidP="00E350EA">
          <w:pPr>
            <w:pStyle w:val="Head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Max. Marks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100</w:t>
          </w:r>
        </w:p>
      </w:tc>
    </w:tr>
  </w:tbl>
  <w:p w14:paraId="20CCEF85" w14:textId="060BCDFE" w:rsidR="00E350EA" w:rsidRPr="00AC04CC" w:rsidRDefault="0006608D" w:rsidP="00E350E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FINAL</w:t>
    </w:r>
    <w:r w:rsidR="00E350EA">
      <w:rPr>
        <w:rFonts w:ascii="Times New Roman" w:hAnsi="Times New Roman" w:cs="Times New Roman"/>
        <w:b/>
        <w:sz w:val="24"/>
        <w:szCs w:val="24"/>
      </w:rPr>
      <w:t xml:space="preserve"> EXAMINATION</w:t>
    </w:r>
    <w:r w:rsidR="00C2230C">
      <w:rPr>
        <w:rFonts w:ascii="Times New Roman" w:hAnsi="Times New Roman" w:cs="Times New Roman"/>
        <w:b/>
        <w:sz w:val="24"/>
        <w:szCs w:val="24"/>
      </w:rPr>
      <w:t xml:space="preserve"> </w:t>
    </w:r>
    <w:r w:rsidR="00E350EA">
      <w:rPr>
        <w:rFonts w:ascii="Times New Roman" w:hAnsi="Times New Roman" w:cs="Times New Roman"/>
        <w:b/>
        <w:sz w:val="24"/>
        <w:szCs w:val="24"/>
      </w:rPr>
      <w:t>(</w:t>
    </w:r>
    <w:r w:rsidR="0015647A">
      <w:rPr>
        <w:rFonts w:ascii="Times New Roman" w:hAnsi="Times New Roman" w:cs="Times New Roman"/>
        <w:sz w:val="24"/>
        <w:szCs w:val="24"/>
      </w:rPr>
      <w:t>Acad. Year</w:t>
    </w:r>
    <w:r w:rsidR="00E350EA">
      <w:rPr>
        <w:rFonts w:ascii="Times New Roman" w:hAnsi="Times New Roman" w:cs="Times New Roman"/>
        <w:sz w:val="24"/>
        <w:szCs w:val="24"/>
      </w:rPr>
      <w:t>:</w:t>
    </w:r>
    <w:r>
      <w:rPr>
        <w:rFonts w:ascii="Times New Roman" w:hAnsi="Times New Roman" w:cs="Times New Roman"/>
        <w:b/>
        <w:sz w:val="24"/>
        <w:szCs w:val="24"/>
      </w:rPr>
      <w:t>2025-2026</w:t>
    </w:r>
    <w:r w:rsidR="00E350EA">
      <w:rPr>
        <w:rFonts w:ascii="Times New Roman" w:hAnsi="Times New Roman" w:cs="Times New Roman"/>
        <w:b/>
        <w:sz w:val="24"/>
        <w:szCs w:val="24"/>
      </w:rPr>
      <w:t>)</w:t>
    </w:r>
  </w:p>
  <w:p w14:paraId="710D8799" w14:textId="77777777" w:rsidR="00E350EA" w:rsidRDefault="00E350EA" w:rsidP="00E350EA">
    <w:pPr>
      <w:pStyle w:val="Header"/>
    </w:pPr>
    <w:r>
      <w:t xml:space="preserve">  </w:t>
    </w:r>
    <w:r w:rsidRPr="00081B47">
      <w:rPr>
        <w:rFonts w:ascii="Times New Roman" w:hAnsi="Times New Roman" w:cs="Times New Roman"/>
        <w:sz w:val="24"/>
        <w:szCs w:val="24"/>
      </w:rPr>
      <w:t>Instructions</w:t>
    </w:r>
    <w:r>
      <w:t>:</w:t>
    </w:r>
  </w:p>
  <w:p w14:paraId="2F17E0F5" w14:textId="7017CD2D" w:rsidR="00E350EA" w:rsidRPr="003D4C12" w:rsidRDefault="00E350EA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 w:rsidRPr="003D4C12">
      <w:rPr>
        <w:rFonts w:ascii="Times New Roman" w:hAnsi="Times New Roman" w:cs="Times New Roman"/>
      </w:rPr>
      <w:t xml:space="preserve">This question paper contains </w:t>
    </w:r>
    <w:r w:rsidR="0006608D">
      <w:rPr>
        <w:rFonts w:ascii="Times New Roman" w:hAnsi="Times New Roman" w:cs="Times New Roman"/>
      </w:rPr>
      <w:t>1</w:t>
    </w:r>
    <w:r w:rsidRPr="003D4C12">
      <w:rPr>
        <w:rFonts w:ascii="Times New Roman" w:hAnsi="Times New Roman" w:cs="Times New Roman"/>
      </w:rPr>
      <w:t xml:space="preserve"> pages. </w:t>
    </w:r>
  </w:p>
  <w:p w14:paraId="6BEA83BD" w14:textId="77777777" w:rsidR="0006608D" w:rsidRDefault="0006608D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Answer to each new question to be started on a fresh page.</w:t>
    </w:r>
  </w:p>
  <w:p w14:paraId="33C7B0F8" w14:textId="77777777" w:rsidR="0006608D" w:rsidRDefault="0006608D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Figure in right hand side indicates full marks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206A1A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314DFC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28A1F1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FC3C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7767F2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8EC97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AF0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B6D0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94A8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C892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D64E68"/>
    <w:multiLevelType w:val="hybridMultilevel"/>
    <w:tmpl w:val="7F3CA7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54F61"/>
    <w:multiLevelType w:val="hybridMultilevel"/>
    <w:tmpl w:val="FFB09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74F02"/>
    <w:multiLevelType w:val="hybridMultilevel"/>
    <w:tmpl w:val="799CB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B1C3D"/>
    <w:multiLevelType w:val="hybridMultilevel"/>
    <w:tmpl w:val="17E0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4791A"/>
    <w:multiLevelType w:val="hybridMultilevel"/>
    <w:tmpl w:val="37CC1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A4E64"/>
    <w:multiLevelType w:val="hybridMultilevel"/>
    <w:tmpl w:val="BC94257A"/>
    <w:lvl w:ilvl="0" w:tplc="3DEE2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4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E55"/>
    <w:rsid w:val="0000599B"/>
    <w:rsid w:val="00005B57"/>
    <w:rsid w:val="0000682B"/>
    <w:rsid w:val="0002013D"/>
    <w:rsid w:val="00025ADB"/>
    <w:rsid w:val="00032409"/>
    <w:rsid w:val="00037E0A"/>
    <w:rsid w:val="00062D45"/>
    <w:rsid w:val="000635A9"/>
    <w:rsid w:val="0006386E"/>
    <w:rsid w:val="0006608D"/>
    <w:rsid w:val="00075CF6"/>
    <w:rsid w:val="0008227C"/>
    <w:rsid w:val="000D6E3A"/>
    <w:rsid w:val="00101ACE"/>
    <w:rsid w:val="001102A7"/>
    <w:rsid w:val="00113B01"/>
    <w:rsid w:val="001271C8"/>
    <w:rsid w:val="00133D13"/>
    <w:rsid w:val="00135F16"/>
    <w:rsid w:val="00147118"/>
    <w:rsid w:val="00150524"/>
    <w:rsid w:val="0015647A"/>
    <w:rsid w:val="00156867"/>
    <w:rsid w:val="001664B8"/>
    <w:rsid w:val="00197DD0"/>
    <w:rsid w:val="001A569B"/>
    <w:rsid w:val="001B4E2F"/>
    <w:rsid w:val="001B59EF"/>
    <w:rsid w:val="001E071E"/>
    <w:rsid w:val="001F2AA1"/>
    <w:rsid w:val="001F763F"/>
    <w:rsid w:val="002540BE"/>
    <w:rsid w:val="00265EB5"/>
    <w:rsid w:val="0029377C"/>
    <w:rsid w:val="00301BE4"/>
    <w:rsid w:val="00320BC3"/>
    <w:rsid w:val="003243CE"/>
    <w:rsid w:val="0032682B"/>
    <w:rsid w:val="0032740D"/>
    <w:rsid w:val="00341345"/>
    <w:rsid w:val="0035306C"/>
    <w:rsid w:val="003B18D2"/>
    <w:rsid w:val="003D1029"/>
    <w:rsid w:val="003D4C12"/>
    <w:rsid w:val="00413455"/>
    <w:rsid w:val="00414262"/>
    <w:rsid w:val="0042403B"/>
    <w:rsid w:val="00450843"/>
    <w:rsid w:val="00456CE4"/>
    <w:rsid w:val="00456F2F"/>
    <w:rsid w:val="00462834"/>
    <w:rsid w:val="004668FB"/>
    <w:rsid w:val="004B694B"/>
    <w:rsid w:val="004C1B31"/>
    <w:rsid w:val="004D26B3"/>
    <w:rsid w:val="004D3F87"/>
    <w:rsid w:val="00524AB0"/>
    <w:rsid w:val="00536D60"/>
    <w:rsid w:val="00545B04"/>
    <w:rsid w:val="005B70B0"/>
    <w:rsid w:val="005D0993"/>
    <w:rsid w:val="005F2375"/>
    <w:rsid w:val="00622768"/>
    <w:rsid w:val="00625EA4"/>
    <w:rsid w:val="00627A11"/>
    <w:rsid w:val="00647A3E"/>
    <w:rsid w:val="0065105B"/>
    <w:rsid w:val="0065385C"/>
    <w:rsid w:val="006547D1"/>
    <w:rsid w:val="00657D64"/>
    <w:rsid w:val="00672E53"/>
    <w:rsid w:val="006A1E77"/>
    <w:rsid w:val="006B125C"/>
    <w:rsid w:val="006C6AA3"/>
    <w:rsid w:val="006E16C7"/>
    <w:rsid w:val="006F4EC4"/>
    <w:rsid w:val="006F74FE"/>
    <w:rsid w:val="007067ED"/>
    <w:rsid w:val="007125A1"/>
    <w:rsid w:val="00713CBD"/>
    <w:rsid w:val="0073091D"/>
    <w:rsid w:val="00741949"/>
    <w:rsid w:val="00765571"/>
    <w:rsid w:val="007713DB"/>
    <w:rsid w:val="007740D5"/>
    <w:rsid w:val="00782E91"/>
    <w:rsid w:val="0079154D"/>
    <w:rsid w:val="007B3DCA"/>
    <w:rsid w:val="007C2663"/>
    <w:rsid w:val="007E1732"/>
    <w:rsid w:val="007E427E"/>
    <w:rsid w:val="00806380"/>
    <w:rsid w:val="0087103E"/>
    <w:rsid w:val="00872D6E"/>
    <w:rsid w:val="00881775"/>
    <w:rsid w:val="00881BAA"/>
    <w:rsid w:val="008830B0"/>
    <w:rsid w:val="0088704E"/>
    <w:rsid w:val="008B6365"/>
    <w:rsid w:val="008C2AA8"/>
    <w:rsid w:val="008D5C81"/>
    <w:rsid w:val="008E35CB"/>
    <w:rsid w:val="0091625F"/>
    <w:rsid w:val="009243F5"/>
    <w:rsid w:val="0094412A"/>
    <w:rsid w:val="00952642"/>
    <w:rsid w:val="009660D7"/>
    <w:rsid w:val="009707FC"/>
    <w:rsid w:val="00984167"/>
    <w:rsid w:val="009A3604"/>
    <w:rsid w:val="009C252F"/>
    <w:rsid w:val="009D3068"/>
    <w:rsid w:val="009D4CFD"/>
    <w:rsid w:val="00A234DA"/>
    <w:rsid w:val="00A2403B"/>
    <w:rsid w:val="00A27C98"/>
    <w:rsid w:val="00A53870"/>
    <w:rsid w:val="00A571F3"/>
    <w:rsid w:val="00A800B5"/>
    <w:rsid w:val="00AA162A"/>
    <w:rsid w:val="00AA2D71"/>
    <w:rsid w:val="00AC5FC7"/>
    <w:rsid w:val="00AD4976"/>
    <w:rsid w:val="00B011EB"/>
    <w:rsid w:val="00B14C35"/>
    <w:rsid w:val="00B1643A"/>
    <w:rsid w:val="00B33F86"/>
    <w:rsid w:val="00B34347"/>
    <w:rsid w:val="00B54D51"/>
    <w:rsid w:val="00B72E57"/>
    <w:rsid w:val="00B74C87"/>
    <w:rsid w:val="00B856AC"/>
    <w:rsid w:val="00BA050B"/>
    <w:rsid w:val="00BB1004"/>
    <w:rsid w:val="00BB695D"/>
    <w:rsid w:val="00BC3E55"/>
    <w:rsid w:val="00BD4CF2"/>
    <w:rsid w:val="00BE10D6"/>
    <w:rsid w:val="00C16CDD"/>
    <w:rsid w:val="00C16DF0"/>
    <w:rsid w:val="00C2230C"/>
    <w:rsid w:val="00C476F3"/>
    <w:rsid w:val="00C55A3F"/>
    <w:rsid w:val="00C65A12"/>
    <w:rsid w:val="00C70C7B"/>
    <w:rsid w:val="00C760E3"/>
    <w:rsid w:val="00C86C34"/>
    <w:rsid w:val="00CB3003"/>
    <w:rsid w:val="00CF066D"/>
    <w:rsid w:val="00D01673"/>
    <w:rsid w:val="00D1208D"/>
    <w:rsid w:val="00D14DB2"/>
    <w:rsid w:val="00D36B26"/>
    <w:rsid w:val="00D46E47"/>
    <w:rsid w:val="00DA11B8"/>
    <w:rsid w:val="00DA3015"/>
    <w:rsid w:val="00DA4347"/>
    <w:rsid w:val="00DA5619"/>
    <w:rsid w:val="00DA69C0"/>
    <w:rsid w:val="00DC088C"/>
    <w:rsid w:val="00DE3579"/>
    <w:rsid w:val="00DE6819"/>
    <w:rsid w:val="00DF461E"/>
    <w:rsid w:val="00E350EA"/>
    <w:rsid w:val="00E46F37"/>
    <w:rsid w:val="00E678D5"/>
    <w:rsid w:val="00E771B9"/>
    <w:rsid w:val="00E8071E"/>
    <w:rsid w:val="00EA4909"/>
    <w:rsid w:val="00EA5140"/>
    <w:rsid w:val="00EB0060"/>
    <w:rsid w:val="00EB1A52"/>
    <w:rsid w:val="00EE72EC"/>
    <w:rsid w:val="00F050C9"/>
    <w:rsid w:val="00F25F7F"/>
    <w:rsid w:val="00F47D69"/>
    <w:rsid w:val="00F53D1F"/>
    <w:rsid w:val="00F87675"/>
    <w:rsid w:val="00F930A4"/>
    <w:rsid w:val="00F94F21"/>
    <w:rsid w:val="00FC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F91DC7"/>
  <w15:chartTrackingRefBased/>
  <w15:docId w15:val="{CF1CE999-72FD-4DD6-B073-BD6700ED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2F"/>
    <w:rPr>
      <w:spacing w:val="4"/>
      <w:szCs w:val="20"/>
    </w:rPr>
  </w:style>
  <w:style w:type="paragraph" w:styleId="Heading1">
    <w:name w:val="heading 1"/>
    <w:basedOn w:val="Normal"/>
    <w:link w:val="Heading1Char"/>
    <w:uiPriority w:val="9"/>
    <w:qFormat/>
    <w:rsid w:val="00C16CDD"/>
    <w:pPr>
      <w:spacing w:after="80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C2AA8"/>
    <w:pPr>
      <w:shd w:val="clear" w:color="auto" w:fill="000000" w:themeFill="text1"/>
      <w:contextualSpacing/>
      <w:jc w:val="center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B18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3413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A234DA"/>
    <w:pPr>
      <w:keepNext/>
      <w:keepLines/>
      <w:spacing w:before="40"/>
      <w:contextualSpacing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A234DA"/>
    <w:pPr>
      <w:keepNext/>
      <w:keepLines/>
      <w:spacing w:before="40"/>
      <w:contextualSpacing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A234DA"/>
    <w:pPr>
      <w:keepNext/>
      <w:keepLines/>
      <w:spacing w:before="4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A234DA"/>
    <w:pPr>
      <w:keepNext/>
      <w:keepLines/>
      <w:spacing w:before="4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45"/>
    <w:rPr>
      <w:rFonts w:asciiTheme="majorHAnsi" w:eastAsiaTheme="majorEastAsia" w:hAnsiTheme="majorHAnsi" w:cstheme="majorBidi"/>
      <w:b/>
      <w:bCs/>
      <w:spacing w:val="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2AA8"/>
    <w:rPr>
      <w:rFonts w:asciiTheme="majorHAnsi" w:eastAsiaTheme="majorEastAsia" w:hAnsiTheme="majorHAnsi" w:cstheme="majorBidi"/>
      <w:b/>
      <w:bCs/>
      <w:color w:val="FFFFFF" w:themeColor="background1"/>
      <w:spacing w:val="4"/>
      <w:shd w:val="clear" w:color="auto" w:fill="000000" w:themeFill="text1"/>
    </w:rPr>
  </w:style>
  <w:style w:type="table" w:styleId="TableGrid">
    <w:name w:val="Table Grid"/>
    <w:basedOn w:val="TableNormal"/>
    <w:uiPriority w:val="59"/>
    <w:rsid w:val="00265EB5"/>
    <w:pPr>
      <w:spacing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nil"/>
          <w:tl2br w:val="nil"/>
          <w:tr2bl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16CDD"/>
    <w:rPr>
      <w:color w:val="595959" w:themeColor="text1" w:themeTint="A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DA"/>
    <w:rPr>
      <w:rFonts w:asciiTheme="majorHAnsi" w:eastAsiaTheme="majorEastAsia" w:hAnsiTheme="majorHAnsi" w:cstheme="majorBidi"/>
      <w:color w:val="243F60" w:themeColor="accent1" w:themeShade="7F"/>
      <w:spacing w:val="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DA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DA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DA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A234D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2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A234DA"/>
    <w:pPr>
      <w:numPr>
        <w:ilvl w:val="1"/>
      </w:numPr>
      <w:spacing w:after="160"/>
      <w:contextualSpacing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234DA"/>
    <w:rPr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234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234D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34DA"/>
    <w:rPr>
      <w:i/>
      <w:iCs/>
      <w:color w:val="404040" w:themeColor="text1" w:themeTint="BF"/>
      <w:spacing w:val="4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41345"/>
    <w:pP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41345"/>
    <w:rPr>
      <w:i/>
      <w:iCs/>
      <w:color w:val="365F91" w:themeColor="accent1" w:themeShade="BF"/>
      <w:spacing w:val="4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16CDD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C16CDD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6CDD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C16CDD"/>
    <w:pPr>
      <w:framePr w:wrap="around" w:vAnchor="text" w:hAnchor="text" w:y="1"/>
    </w:pPr>
    <w:rPr>
      <w:bCs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CD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DD"/>
    <w:rPr>
      <w:rFonts w:ascii="Segoe UI" w:hAnsi="Segoe UI" w:cs="Segoe UI"/>
      <w:spacing w:val="4"/>
      <w:szCs w:val="18"/>
    </w:rPr>
  </w:style>
  <w:style w:type="paragraph" w:styleId="BlockText">
    <w:name w:val="Block Text"/>
    <w:basedOn w:val="Normal"/>
    <w:uiPriority w:val="99"/>
    <w:semiHidden/>
    <w:unhideWhenUsed/>
    <w:rsid w:val="00341345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16C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16CDD"/>
    <w:rPr>
      <w:spacing w:val="4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C16C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6CDD"/>
    <w:rPr>
      <w:spacing w:val="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16CD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16CDD"/>
    <w:rPr>
      <w:spacing w:val="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16CD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16CDD"/>
    <w:rPr>
      <w:spacing w:val="4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6CDD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6CD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6CDD"/>
    <w:rPr>
      <w:spacing w:val="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C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CDD"/>
    <w:rPr>
      <w:b/>
      <w:bCs/>
      <w:spacing w:val="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16CD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16CDD"/>
    <w:rPr>
      <w:rFonts w:ascii="Segoe UI" w:hAnsi="Segoe UI" w:cs="Segoe UI"/>
      <w:spacing w:val="4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16CDD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16CDD"/>
    <w:rPr>
      <w:spacing w:val="4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16CDD"/>
    <w:pPr>
      <w:spacing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6CDD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6CDD"/>
    <w:rPr>
      <w:spacing w:val="4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CDD"/>
    <w:pPr>
      <w:spacing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CDD"/>
    <w:rPr>
      <w:rFonts w:ascii="Consolas" w:hAnsi="Consolas"/>
      <w:spacing w:val="4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16CDD"/>
    <w:rPr>
      <w:rFonts w:ascii="Consolas" w:hAnsi="Consolas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16CDD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16CDD"/>
    <w:pPr>
      <w:spacing w:line="240" w:lineRule="auto"/>
      <w:ind w:left="220" w:hanging="220"/>
    </w:pPr>
  </w:style>
  <w:style w:type="paragraph" w:styleId="MacroText">
    <w:name w:val="macro"/>
    <w:link w:val="MacroTextChar"/>
    <w:uiPriority w:val="99"/>
    <w:semiHidden/>
    <w:unhideWhenUsed/>
    <w:rsid w:val="00C16CD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pacing w:val="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16CDD"/>
    <w:rPr>
      <w:rFonts w:ascii="Consolas" w:hAnsi="Consolas"/>
      <w:spacing w:val="4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16CD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16CDD"/>
    <w:rPr>
      <w:rFonts w:ascii="Consolas" w:hAnsi="Consolas"/>
      <w:spacing w:val="4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6CDD"/>
    <w:rPr>
      <w:color w:val="595959" w:themeColor="text1" w:themeTint="A6"/>
      <w:bdr w:val="none" w:sz="0" w:space="0" w:color="auto"/>
      <w:shd w:val="clear" w:color="auto" w:fill="F2F2F2" w:themeFill="background1" w:themeFillShade="F2"/>
    </w:rPr>
  </w:style>
  <w:style w:type="table" w:styleId="ListTable3">
    <w:name w:val="List Table 3"/>
    <w:basedOn w:val="TableNormal"/>
    <w:uiPriority w:val="48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8D5C8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8B636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NotesForm">
    <w:name w:val="Notes Form"/>
    <w:basedOn w:val="TableNormal"/>
    <w:uiPriority w:val="99"/>
    <w:rsid w:val="005F2375"/>
    <w:pPr>
      <w:spacing w:line="240" w:lineRule="auto"/>
    </w:pPr>
    <w:tblPr>
      <w:tblStyleColBandSize w:val="1"/>
      <w:tblBorders>
        <w:bottom w:val="single" w:sz="4" w:space="0" w:color="auto"/>
        <w:insideH w:val="single" w:sz="4" w:space="0" w:color="auto"/>
      </w:tblBorders>
    </w:tblPr>
    <w:tcPr>
      <w:tcMar>
        <w:top w:w="288" w:type="dxa"/>
        <w:left w:w="0" w:type="dxa"/>
        <w:right w:w="0" w:type="dxa"/>
      </w:tcMar>
    </w:tcPr>
    <w:tblStylePr w:type="firstRow">
      <w:tblPr/>
      <w:tcPr>
        <w:tcBorders>
          <w:top w:val="doub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Notes">
    <w:name w:val="Notes"/>
    <w:basedOn w:val="Normal"/>
    <w:uiPriority w:val="10"/>
    <w:qFormat/>
    <w:rsid w:val="00D1208D"/>
    <w:pPr>
      <w:spacing w:before="400"/>
    </w:pPr>
  </w:style>
  <w:style w:type="table" w:customStyle="1" w:styleId="NoteForm1">
    <w:name w:val="Note Form 1"/>
    <w:basedOn w:val="TableNormal"/>
    <w:uiPriority w:val="99"/>
    <w:rsid w:val="005F2375"/>
    <w:pPr>
      <w:spacing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cPr>
      <w:tcMar>
        <w:top w:w="288" w:type="dxa"/>
        <w:left w:w="0" w:type="dxa"/>
        <w:right w:w="0" w:type="dxa"/>
      </w:tcMar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Light">
    <w:name w:val="Grid Table Light"/>
    <w:basedOn w:val="TableNormal"/>
    <w:uiPriority w:val="40"/>
    <w:rsid w:val="004668F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B18D2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8D2"/>
    <w:rPr>
      <w:spacing w:val="4"/>
      <w:szCs w:val="20"/>
    </w:rPr>
  </w:style>
  <w:style w:type="paragraph" w:styleId="Footer">
    <w:name w:val="footer"/>
    <w:basedOn w:val="Normal"/>
    <w:link w:val="FooterChar"/>
    <w:uiPriority w:val="99"/>
    <w:unhideWhenUsed/>
    <w:rsid w:val="003B18D2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8D2"/>
    <w:rPr>
      <w:spacing w:val="4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3B18D2"/>
  </w:style>
  <w:style w:type="paragraph" w:styleId="BodyText2">
    <w:name w:val="Body Text 2"/>
    <w:basedOn w:val="Normal"/>
    <w:link w:val="BodyText2Char"/>
    <w:uiPriority w:val="99"/>
    <w:semiHidden/>
    <w:unhideWhenUsed/>
    <w:rsid w:val="003B18D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18D2"/>
    <w:rPr>
      <w:spacing w:val="4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B18D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B18D2"/>
    <w:rPr>
      <w:spacing w:val="4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B18D2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B18D2"/>
    <w:rPr>
      <w:spacing w:val="4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B18D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B18D2"/>
    <w:rPr>
      <w:spacing w:val="4"/>
      <w:szCs w:val="20"/>
    </w:rPr>
  </w:style>
  <w:style w:type="paragraph" w:styleId="Closing">
    <w:name w:val="Closing"/>
    <w:basedOn w:val="Normal"/>
    <w:link w:val="ClosingChar"/>
    <w:uiPriority w:val="1"/>
    <w:semiHidden/>
    <w:unhideWhenUsed/>
    <w:qFormat/>
    <w:rsid w:val="003B18D2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1"/>
    <w:semiHidden/>
    <w:rsid w:val="003B18D2"/>
    <w:rPr>
      <w:spacing w:val="4"/>
      <w:szCs w:val="20"/>
    </w:rPr>
  </w:style>
  <w:style w:type="table" w:styleId="ColorfulGrid">
    <w:name w:val="Colorful Grid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3B18D2"/>
  </w:style>
  <w:style w:type="character" w:customStyle="1" w:styleId="DateChar">
    <w:name w:val="Date Char"/>
    <w:basedOn w:val="DefaultParagraphFont"/>
    <w:link w:val="Date"/>
    <w:uiPriority w:val="1"/>
    <w:semiHidden/>
    <w:rsid w:val="003B18D2"/>
    <w:rPr>
      <w:spacing w:val="4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B18D2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B18D2"/>
    <w:rPr>
      <w:spacing w:val="4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3B18D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B18D2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3B18D2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B18D2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B18D2"/>
    <w:rPr>
      <w:vertAlign w:val="superscript"/>
    </w:rPr>
  </w:style>
  <w:style w:type="table" w:styleId="GridTable1Light">
    <w:name w:val="Grid Table 1 Light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3B18D2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D2"/>
    <w:rPr>
      <w:rFonts w:asciiTheme="majorHAnsi" w:eastAsiaTheme="majorEastAsia" w:hAnsiTheme="majorHAnsi" w:cstheme="majorBidi"/>
      <w:color w:val="243F60" w:themeColor="accent1" w:themeShade="7F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D2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45"/>
    <w:rPr>
      <w:rFonts w:asciiTheme="majorHAnsi" w:eastAsiaTheme="majorEastAsia" w:hAnsiTheme="majorHAnsi" w:cstheme="majorBidi"/>
      <w:b/>
      <w:color w:val="365F91" w:themeColor="accent1" w:themeShade="BF"/>
      <w:spacing w:val="4"/>
      <w:szCs w:val="20"/>
    </w:rPr>
  </w:style>
  <w:style w:type="character" w:styleId="HTMLAcronym">
    <w:name w:val="HTML Acronym"/>
    <w:basedOn w:val="DefaultParagraphFont"/>
    <w:uiPriority w:val="99"/>
    <w:semiHidden/>
    <w:unhideWhenUsed/>
    <w:rsid w:val="003B18D2"/>
  </w:style>
  <w:style w:type="paragraph" w:styleId="HTMLAddress">
    <w:name w:val="HTML Address"/>
    <w:basedOn w:val="Normal"/>
    <w:link w:val="HTMLAddressChar"/>
    <w:uiPriority w:val="99"/>
    <w:semiHidden/>
    <w:unhideWhenUsed/>
    <w:rsid w:val="003B18D2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B18D2"/>
    <w:rPr>
      <w:i/>
      <w:iCs/>
      <w:spacing w:val="4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B18D2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B18D2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3B18D2"/>
    <w:rPr>
      <w:i/>
      <w:i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3B18D2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B18D2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B18D2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B18D2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B18D2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B18D2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B18D2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B18D2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B18D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B18D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B18D2"/>
  </w:style>
  <w:style w:type="paragraph" w:styleId="List">
    <w:name w:val="List"/>
    <w:basedOn w:val="Normal"/>
    <w:uiPriority w:val="99"/>
    <w:semiHidden/>
    <w:unhideWhenUsed/>
    <w:rsid w:val="003B18D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B18D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B18D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B18D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B18D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B18D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B18D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B18D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B18D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B18D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B18D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B18D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B18D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B18D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B18D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B18D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B18D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B18D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B18D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B18D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B18D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3B18D2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B18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B18D2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B18D2"/>
    <w:pPr>
      <w:spacing w:line="240" w:lineRule="auto"/>
    </w:pPr>
    <w:rPr>
      <w:spacing w:val="4"/>
      <w:szCs w:val="20"/>
    </w:rPr>
  </w:style>
  <w:style w:type="paragraph" w:styleId="NormalWeb">
    <w:name w:val="Normal (Web)"/>
    <w:basedOn w:val="Normal"/>
    <w:uiPriority w:val="99"/>
    <w:semiHidden/>
    <w:unhideWhenUsed/>
    <w:rsid w:val="003B18D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B18D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B18D2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B18D2"/>
    <w:rPr>
      <w:spacing w:val="4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3B18D2"/>
  </w:style>
  <w:style w:type="table" w:styleId="PlainTable1">
    <w:name w:val="Plain Table 1"/>
    <w:basedOn w:val="TableNormal"/>
    <w:uiPriority w:val="41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1"/>
    <w:semiHidden/>
    <w:unhideWhenUsed/>
    <w:qFormat/>
    <w:rsid w:val="003B18D2"/>
  </w:style>
  <w:style w:type="character" w:customStyle="1" w:styleId="SalutationChar">
    <w:name w:val="Salutation Char"/>
    <w:basedOn w:val="DefaultParagraphFont"/>
    <w:link w:val="Salutation"/>
    <w:uiPriority w:val="1"/>
    <w:semiHidden/>
    <w:rsid w:val="003B18D2"/>
    <w:rPr>
      <w:spacing w:val="4"/>
      <w:szCs w:val="20"/>
    </w:rPr>
  </w:style>
  <w:style w:type="paragraph" w:styleId="Signature">
    <w:name w:val="Signature"/>
    <w:basedOn w:val="Normal"/>
    <w:link w:val="SignatureChar"/>
    <w:uiPriority w:val="1"/>
    <w:semiHidden/>
    <w:unhideWhenUsed/>
    <w:qFormat/>
    <w:rsid w:val="003B18D2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1"/>
    <w:semiHidden/>
    <w:rsid w:val="003B18D2"/>
    <w:rPr>
      <w:spacing w:val="4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3B18D2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3B18D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B18D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B18D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B18D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B18D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B18D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B18D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B18D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B18D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B18D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B18D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B18D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B18D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B18D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B18D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B18D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B18D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B18D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B18D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B18D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B18D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3B18D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B18D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B18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B18D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B18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B18D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B18D2"/>
  </w:style>
  <w:style w:type="table" w:styleId="TableProfessional">
    <w:name w:val="Table Professional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B18D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B18D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B18D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B18D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B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B18D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B18D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B18D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B18D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B18D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B18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B18D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B18D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B18D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B18D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B18D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B18D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B18D2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pil%20Sharma\AppData\Roaming\Microsoft\Templates\Applicant's%20interview%20notes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Applicant's interview notes form.dotx</Template>
  <TotalTime>0</TotalTime>
  <Pages>5</Pages>
  <Words>1711</Words>
  <Characters>9755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Kapil Sharma</dc:creator>
  <cp:lastModifiedBy>Sunny Nanade (Dr.)</cp:lastModifiedBy>
  <cp:revision>9</cp:revision>
  <dcterms:created xsi:type="dcterms:W3CDTF">2023-04-11T08:31:00Z</dcterms:created>
  <dcterms:modified xsi:type="dcterms:W3CDTF">2026-03-28T10:31:00Z</dcterms:modified>
</cp:coreProperties>
</file>